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44C5F" w14:textId="54E2540B" w:rsidR="00222036" w:rsidRDefault="00222036">
      <w:r>
        <w:t>Version 2 (Running) [04/Nov/2025)</w:t>
      </w:r>
    </w:p>
    <w:p w14:paraId="3F755190" w14:textId="4A8B87AF" w:rsidR="00590198" w:rsidRDefault="00590198" w:rsidP="00590198">
      <w:pPr>
        <w:pBdr>
          <w:bottom w:val="single" w:sz="6" w:space="1" w:color="auto"/>
        </w:pBdr>
      </w:pPr>
      <w:r w:rsidRPr="00590198">
        <w:drawing>
          <wp:inline distT="0" distB="0" distL="0" distR="0" wp14:anchorId="65E11B1D" wp14:editId="243593F6">
            <wp:extent cx="6609080" cy="3472280"/>
            <wp:effectExtent l="0" t="0" r="1270" b="0"/>
            <wp:docPr id="82841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101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24911" cy="348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A97B" w14:textId="77777777" w:rsidR="00590198" w:rsidRDefault="00590198" w:rsidP="00590198">
      <w:pPr>
        <w:pBdr>
          <w:bottom w:val="single" w:sz="6" w:space="1" w:color="auto"/>
        </w:pBdr>
      </w:pPr>
    </w:p>
    <w:p w14:paraId="4C1294D5" w14:textId="743BE605" w:rsidR="00ED1022" w:rsidRDefault="00222036">
      <w:r w:rsidRPr="00222036">
        <w:drawing>
          <wp:inline distT="0" distB="0" distL="0" distR="0" wp14:anchorId="5BB17848" wp14:editId="341D7C93">
            <wp:extent cx="7589641" cy="1899920"/>
            <wp:effectExtent l="0" t="0" r="0" b="5080"/>
            <wp:docPr id="107048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850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90770" cy="190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3FC19" w14:textId="5BEB41A5" w:rsidR="00A826DA" w:rsidRDefault="00A826DA">
      <w:pPr>
        <w:pBdr>
          <w:top w:val="single" w:sz="6" w:space="1" w:color="auto"/>
          <w:bottom w:val="single" w:sz="6" w:space="1" w:color="auto"/>
        </w:pBdr>
      </w:pPr>
      <w:r w:rsidRPr="00A826DA">
        <w:drawing>
          <wp:inline distT="0" distB="0" distL="0" distR="0" wp14:anchorId="6B422BD6" wp14:editId="06D97DE8">
            <wp:extent cx="7457440" cy="1882239"/>
            <wp:effectExtent l="0" t="0" r="0" b="3810"/>
            <wp:docPr id="91507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75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67892" cy="188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5CECC" w14:textId="7D19FA82" w:rsidR="00A826DA" w:rsidRDefault="002C07AE">
      <w:r w:rsidRPr="002C07AE">
        <w:lastRenderedPageBreak/>
        <w:drawing>
          <wp:inline distT="0" distB="0" distL="0" distR="0" wp14:anchorId="68AC36A6" wp14:editId="69B1CFA6">
            <wp:extent cx="7680960" cy="3791585"/>
            <wp:effectExtent l="0" t="0" r="0" b="0"/>
            <wp:docPr id="149836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671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8096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26DA" w:rsidSect="00A41197">
      <w:pgSz w:w="12240" w:h="15840"/>
      <w:pgMar w:top="288" w:right="0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ttachedTemplate r:id="rId1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036"/>
    <w:rsid w:val="00066D12"/>
    <w:rsid w:val="001631E4"/>
    <w:rsid w:val="00222036"/>
    <w:rsid w:val="00284D70"/>
    <w:rsid w:val="002C07AE"/>
    <w:rsid w:val="00590198"/>
    <w:rsid w:val="005F3163"/>
    <w:rsid w:val="00A41197"/>
    <w:rsid w:val="00A826DA"/>
    <w:rsid w:val="00D80A3D"/>
    <w:rsid w:val="00ED1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6F4DD"/>
  <w15:chartTrackingRefBased/>
  <w15:docId w15:val="{15C602A9-FA4E-4DE9-86D4-0C9B359C3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mod\Documents\Custom%20Office%20Templates\Presentation%20Blank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Presentation Blank Template.dotx</Template>
  <TotalTime>60</TotalTime>
  <Pages>2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Amod</dc:creator>
  <cp:keywords/>
  <dc:description/>
  <cp:lastModifiedBy>Amod</cp:lastModifiedBy>
  <cp:revision>6</cp:revision>
  <dcterms:created xsi:type="dcterms:W3CDTF">2025-11-04T12:47:00Z</dcterms:created>
  <dcterms:modified xsi:type="dcterms:W3CDTF">2025-11-04T13:47:00Z</dcterms:modified>
</cp:coreProperties>
</file>